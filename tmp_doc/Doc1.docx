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BA68D" w14:textId="0425BF66" w:rsidR="004110AC" w:rsidRPr="003C2556" w:rsidRDefault="002E2C5E" w:rsidP="00802D74">
      <w:pPr>
        <w:rPr>
          <w:rFonts w:hint="eastAsia"/>
        </w:rPr>
      </w:pPr>
      <w:r>
        <w:rPr>
          <w:rFonts w:hint="eastAsia"/>
        </w:rPr>
        <w:t>啊</w:t>
      </w:r>
      <w:r w:rsidR="00244770" w:rsidRPr="00A04242">
        <w:rPr>
          <w:rFonts w:ascii="楷体" w:eastAsia="楷体" w:hAnsi="楷体" w:hint="eastAsia"/>
        </w:rPr>
        <w:t>啊</w:t>
      </w:r>
      <w:r w:rsidR="00F36D3F" w:rsidRPr="008558AA">
        <w:rPr>
          <w:rFonts w:hint="eastAsia"/>
          <w:bdr w:val="single" w:sz="4" w:space="0" w:color="auto"/>
        </w:rPr>
        <w:t>啊</w:t>
      </w:r>
    </w:p>
    <w:sectPr w:rsidR="004110AC" w:rsidRPr="003C2556" w:rsidSect="0092074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C0F"/>
    <w:rsid w:val="00004A9B"/>
    <w:rsid w:val="000205A5"/>
    <w:rsid w:val="00032AB3"/>
    <w:rsid w:val="00075AE7"/>
    <w:rsid w:val="000C0462"/>
    <w:rsid w:val="000C514A"/>
    <w:rsid w:val="000D39DE"/>
    <w:rsid w:val="000E5B03"/>
    <w:rsid w:val="00131556"/>
    <w:rsid w:val="001D207A"/>
    <w:rsid w:val="001E5C5C"/>
    <w:rsid w:val="00244770"/>
    <w:rsid w:val="0024729E"/>
    <w:rsid w:val="002D5A7D"/>
    <w:rsid w:val="002E1298"/>
    <w:rsid w:val="002E2C5E"/>
    <w:rsid w:val="002F612C"/>
    <w:rsid w:val="003A61A5"/>
    <w:rsid w:val="003C2556"/>
    <w:rsid w:val="003E63A2"/>
    <w:rsid w:val="003F0953"/>
    <w:rsid w:val="004110AC"/>
    <w:rsid w:val="004C0868"/>
    <w:rsid w:val="004D24EA"/>
    <w:rsid w:val="00527564"/>
    <w:rsid w:val="00533826"/>
    <w:rsid w:val="005C527A"/>
    <w:rsid w:val="006945BD"/>
    <w:rsid w:val="006B16B5"/>
    <w:rsid w:val="006B2282"/>
    <w:rsid w:val="006C6C14"/>
    <w:rsid w:val="00730CEA"/>
    <w:rsid w:val="00773F34"/>
    <w:rsid w:val="0079255C"/>
    <w:rsid w:val="00802D74"/>
    <w:rsid w:val="00835B67"/>
    <w:rsid w:val="00846F07"/>
    <w:rsid w:val="008520A9"/>
    <w:rsid w:val="008558AA"/>
    <w:rsid w:val="0092074B"/>
    <w:rsid w:val="00985623"/>
    <w:rsid w:val="00A04242"/>
    <w:rsid w:val="00AA425F"/>
    <w:rsid w:val="00AC508E"/>
    <w:rsid w:val="00AE164A"/>
    <w:rsid w:val="00AF449C"/>
    <w:rsid w:val="00B621B8"/>
    <w:rsid w:val="00B916DD"/>
    <w:rsid w:val="00BD6C0F"/>
    <w:rsid w:val="00CA456C"/>
    <w:rsid w:val="00CC44D2"/>
    <w:rsid w:val="00D2214B"/>
    <w:rsid w:val="00D247A8"/>
    <w:rsid w:val="00D60588"/>
    <w:rsid w:val="00DB2E0B"/>
    <w:rsid w:val="00E20D2D"/>
    <w:rsid w:val="00E30351"/>
    <w:rsid w:val="00ED0A75"/>
    <w:rsid w:val="00F36D3F"/>
    <w:rsid w:val="00FF7DA7"/>
    <w:rsid w:val="0FD84694"/>
    <w:rsid w:val="1AC464C3"/>
    <w:rsid w:val="29D43FE5"/>
    <w:rsid w:val="415141D2"/>
    <w:rsid w:val="56522DB5"/>
    <w:rsid w:val="61A47CEA"/>
    <w:rsid w:val="645E7475"/>
    <w:rsid w:val="670033F2"/>
    <w:rsid w:val="7129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80A8"/>
  <w15:docId w15:val="{A655B858-CA7E-4267-8AA4-53EBA07C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6B5"/>
    <w:pPr>
      <w:widowControl w:val="0"/>
      <w:adjustRightInd w:val="0"/>
      <w:snapToGrid w:val="0"/>
      <w:spacing w:after="0" w:line="240" w:lineRule="auto"/>
    </w:pPr>
    <w:rPr>
      <w:rFonts w:ascii="宋体" w:eastAsia="宋体" w:hAnsi="宋体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orderedcontent">
    <w:name w:val="borderedcontent"/>
    <w:basedOn w:val="a"/>
    <w:next w:val="a"/>
    <w:link w:val="borderedcontent0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borderedcontent0">
    <w:name w:val="borderedcontent 字符"/>
    <w:basedOn w:val="a0"/>
    <w:link w:val="borderedcontent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pPr>
      <w:widowControl w:val="0"/>
      <w:adjustRightInd w:val="0"/>
      <w:snapToGrid w:val="0"/>
    </w:pPr>
    <w:rPr>
      <w:rFonts w:ascii="Times New Roman" w:eastAsia="宋体" w:hAnsi="Times New Roman"/>
      <w:kern w:val="2"/>
      <w:sz w:val="21"/>
      <w:szCs w:val="24"/>
      <w14:ligatures w14:val="standardContextual"/>
    </w:rPr>
  </w:style>
  <w:style w:type="paragraph" w:customStyle="1" w:styleId="13">
    <w:name w:val="样式1"/>
    <w:basedOn w:val="borderedcontent"/>
    <w:link w:val="14"/>
    <w:qFormat/>
  </w:style>
  <w:style w:type="character" w:customStyle="1" w:styleId="14">
    <w:name w:val="样式1 字符"/>
    <w:basedOn w:val="borderedcontent0"/>
    <w:link w:val="13"/>
    <w:rPr>
      <w:rFonts w:ascii="宋体" w:eastAsia="楷体" w:hAnsi="宋体"/>
      <w:sz w:val="21"/>
    </w:rPr>
  </w:style>
  <w:style w:type="paragraph" w:customStyle="1" w:styleId="21">
    <w:name w:val="样式2"/>
    <w:basedOn w:val="13"/>
    <w:rPr>
      <w:rFonts w:eastAsia="黑体"/>
    </w:rPr>
  </w:style>
  <w:style w:type="paragraph" w:customStyle="1" w:styleId="31">
    <w:name w:val="样式3"/>
    <w:basedOn w:val="21"/>
    <w:rPr>
      <w:rFonts w:eastAsia="Times New Roman"/>
    </w:rPr>
  </w:style>
  <w:style w:type="paragraph" w:customStyle="1" w:styleId="41">
    <w:name w:val="样式4"/>
    <w:basedOn w:val="31"/>
    <w:rPr>
      <w:rFonts w:eastAsia="微软雅黑"/>
    </w:rPr>
  </w:style>
  <w:style w:type="paragraph" w:customStyle="1" w:styleId="51">
    <w:name w:val="样式5"/>
    <w:basedOn w:val="41"/>
    <w:rPr>
      <w:rFonts w:eastAsia="等线"/>
    </w:rPr>
  </w:style>
  <w:style w:type="paragraph" w:customStyle="1" w:styleId="61">
    <w:name w:val="样式6"/>
    <w:basedOn w:val="a"/>
    <w:link w:val="62"/>
    <w:qFormat/>
    <w:rsid w:val="000C0462"/>
  </w:style>
  <w:style w:type="character" w:customStyle="1" w:styleId="62">
    <w:name w:val="样式6 字符"/>
    <w:basedOn w:val="a0"/>
    <w:link w:val="61"/>
    <w:rsid w:val="000C0462"/>
    <w:rPr>
      <w:rFonts w:ascii="楷体" w:eastAsia="楷体" w:hAnsi="楷体"/>
      <w:kern w:val="2"/>
      <w:sz w:val="21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Y\Desktop\sampl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sample.dotx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吴臣翔</dc:creator>
  <cp:lastModifiedBy>FLY Wu</cp:lastModifiedBy>
  <cp:revision>37</cp:revision>
  <dcterms:created xsi:type="dcterms:W3CDTF">2024-04-08T09:41:00Z</dcterms:created>
  <dcterms:modified xsi:type="dcterms:W3CDTF">2024-11-03T13:55:00Z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